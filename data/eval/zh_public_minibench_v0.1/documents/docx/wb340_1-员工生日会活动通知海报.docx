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1039495</wp:posOffset>
            </wp:positionH>
            <wp:positionV relativeFrom="paragraph">
              <wp:posOffset>7310120</wp:posOffset>
            </wp:positionV>
            <wp:extent cx="3217545" cy="2413635"/>
            <wp:effectExtent l="0" t="0" r="1905" b="5715"/>
            <wp:wrapNone/>
            <wp:docPr id="7" name="图片 7" descr="VCG41165928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VCG4116592878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114935</wp:posOffset>
                </wp:positionH>
                <wp:positionV relativeFrom="paragraph">
                  <wp:posOffset>2256790</wp:posOffset>
                </wp:positionV>
                <wp:extent cx="5047615" cy="513016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4161155"/>
                          <a:ext cx="5047615" cy="5130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100" w:lineRule="exact"/>
                              <w:jc w:val="center"/>
                              <w:textAlignment w:val="auto"/>
                              <w:rPr>
                                <w:rFonts w:hint="eastAsia" w:ascii="汉仪尚巍手书W" w:hAnsi="汉仪尚巍手书W" w:eastAsia="汉仪尚巍手书W" w:cs="汉仪尚巍手书W"/>
                                <w:color w:val="3F8F84"/>
                                <w:sz w:val="84"/>
                                <w:szCs w:val="8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尚巍手书W" w:hAnsi="汉仪尚巍手书W" w:eastAsia="汉仪尚巍手书W" w:cs="汉仪尚巍手书W"/>
                                <w:color w:val="3F8F84"/>
                                <w:sz w:val="100"/>
                                <w:szCs w:val="100"/>
                                <w:lang w:val="en-US" w:eastAsia="zh-CN"/>
                              </w:rPr>
                              <w:t>3月员工生日会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jc w:val="center"/>
                              <w:textAlignment w:val="auto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  <w:t>专享定制甜蜜蛋糕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jc w:val="center"/>
                              <w:textAlignment w:val="auto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  <w:t>神秘生日礼物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jc w:val="center"/>
                              <w:textAlignment w:val="auto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  <w:t>趣味互动小游戏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52"/>
                                <w:szCs w:val="52"/>
                                <w:lang w:val="en-US" w:eastAsia="zh-CN"/>
                              </w:rPr>
                              <w:t>3月员工生日party欢迎您的参与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jc w:val="center"/>
                              <w:textAlignment w:val="auto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  <w:t>时间：2024年3月x日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jc w:val="center"/>
                              <w:textAlignment w:val="auto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  <w:t>16:00-17:00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jc w:val="center"/>
                              <w:textAlignment w:val="auto"/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书魂体简" w:hAnsi="汉仪书魂体简" w:eastAsia="汉仪书魂体简" w:cs="汉仪书魂体简"/>
                                <w:color w:val="3F8F84"/>
                                <w:sz w:val="44"/>
                                <w:szCs w:val="44"/>
                                <w:lang w:val="en-US" w:eastAsia="zh-CN"/>
                              </w:rPr>
                              <w:t>party地点：公司活动室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05pt;margin-top:177.7pt;height:403.95pt;width:397.45pt;z-index:251660288;mso-width-relative:page;mso-height-relative:page;" filled="f" stroked="f" coordsize="21600,21600" o:gfxdata="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/0mtnaAAAACwEAAA8AAAAAAAAA&#10;AQAgAAAAIgAAAGRycy9kb3ducmV2LnhtbFBLAQIUABQAAAAIAIdO4kDHMxvBSAIAAHU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100" w:lineRule="exact"/>
                        <w:jc w:val="center"/>
                        <w:textAlignment w:val="auto"/>
                        <w:rPr>
                          <w:rFonts w:hint="eastAsia" w:ascii="汉仪尚巍手书W" w:hAnsi="汉仪尚巍手书W" w:eastAsia="汉仪尚巍手书W" w:cs="汉仪尚巍手书W"/>
                          <w:color w:val="3F8F84"/>
                          <w:sz w:val="84"/>
                          <w:szCs w:val="84"/>
                          <w:lang w:val="en-US" w:eastAsia="zh-CN"/>
                        </w:rPr>
                      </w:pPr>
                      <w:r>
                        <w:rPr>
                          <w:rFonts w:hint="eastAsia" w:ascii="汉仪尚巍手书W" w:hAnsi="汉仪尚巍手书W" w:eastAsia="汉仪尚巍手书W" w:cs="汉仪尚巍手书W"/>
                          <w:color w:val="3F8F84"/>
                          <w:sz w:val="100"/>
                          <w:szCs w:val="100"/>
                          <w:lang w:val="en-US" w:eastAsia="zh-CN"/>
                        </w:rPr>
                        <w:t>3月员工生日会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jc w:val="center"/>
                        <w:textAlignment w:val="auto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  <w:t>专享定制甜蜜蛋糕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jc w:val="center"/>
                        <w:textAlignment w:val="auto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  <w:t>神秘生日礼物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jc w:val="center"/>
                        <w:textAlignment w:val="auto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  <w:t>趣味互动小游戏</w:t>
                      </w:r>
                    </w:p>
                    <w:p>
                      <w:pPr>
                        <w:jc w:val="center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52"/>
                          <w:szCs w:val="52"/>
                          <w:lang w:val="en-US" w:eastAsia="zh-CN"/>
                        </w:rPr>
                        <w:t>3月员工生日party欢迎您的参与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jc w:val="center"/>
                        <w:textAlignment w:val="auto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  <w:t>时间：2024年3月x日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jc w:val="center"/>
                        <w:textAlignment w:val="auto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  <w:t>16:00-17:00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jc w:val="center"/>
                        <w:textAlignment w:val="auto"/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汉仪书魂体简" w:hAnsi="汉仪书魂体简" w:eastAsia="汉仪书魂体简" w:cs="汉仪书魂体简"/>
                          <w:color w:val="3F8F84"/>
                          <w:sz w:val="44"/>
                          <w:szCs w:val="44"/>
                          <w:lang w:val="en-US" w:eastAsia="zh-CN"/>
                        </w:rPr>
                        <w:t>party地点：公司活动室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-943610</wp:posOffset>
                </wp:positionV>
                <wp:extent cx="7560310" cy="11878945"/>
                <wp:effectExtent l="0" t="0" r="2540" b="82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1878945"/>
                          <a:chOff x="10960" y="237"/>
                          <a:chExt cx="11906" cy="18707"/>
                        </a:xfrm>
                      </wpg:grpSpPr>
                      <pic:pic xmlns:pic="http://schemas.openxmlformats.org/drawingml/2006/picture">
                        <pic:nvPicPr>
                          <pic:cNvPr id="1" name="图片 1" descr="VCG4116598024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17277"/>
                          <a:stretch>
                            <a:fillRect/>
                          </a:stretch>
                        </pic:blipFill>
                        <pic:spPr>
                          <a:xfrm>
                            <a:off x="10960" y="237"/>
                            <a:ext cx="11906" cy="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3" descr="VCG4116598024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5355" b="1727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0960" y="10077"/>
                            <a:ext cx="11906" cy="4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4" descr="VCG4116598024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5355" b="17277"/>
                          <a:stretch>
                            <a:fillRect/>
                          </a:stretch>
                        </pic:blipFill>
                        <pic:spPr>
                          <a:xfrm>
                            <a:off x="10960" y="14495"/>
                            <a:ext cx="11906" cy="4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15pt;margin-top:-74.3pt;height:935.35pt;width:595.3pt;z-index:-251657216;mso-width-relative:page;mso-height-relative:page;" coordorigin="10960,237" coordsize="11906,18707" o:gfxdata="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">
                <o:lock v:ext="edit" aspectratio="f"/>
                <v:shape id="_x0000_s1026" o:spid="_x0000_s1026" o:spt="75" alt="VCG41165980243" type="#_x0000_t75" style="position:absolute;left:10960;top:237;height:9849;width:11906;" filled="f" o:preferrelative="t" stroked="f" coordsize="21600,21600" o:gfxdata="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I8bt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cropbottom="11323f" o:title=""/>
                  <o:lock v:ext="edit" aspectratio="t"/>
                </v:shape>
                <v:shape id="_x0000_s1026" o:spid="_x0000_s1026" o:spt="75" alt="VCG41165980243" type="#_x0000_t75" style="position:absolute;left:10960;top:10077;flip:y;height:4449;width:11906;" filled="f" o:preferrelative="t" stroked="f" coordsize="21600,21600" o:gfxdata="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t+g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croptop="29724f" cropbottom="11323f" o:title=""/>
                  <o:lock v:ext="edit" aspectratio="t"/>
                </v:shape>
                <v:shape id="_x0000_s1026" o:spid="_x0000_s1026" o:spt="75" alt="VCG41165980243" type="#_x0000_t75" style="position:absolute;left:10960;top:14495;height:4449;width:11906;" filled="f" o:preferrelative="t" stroked="f" coordsize="21600,21600" o:gfxdata="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LiDA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croptop="29724f" cropbottom="11323f" o:title=""/>
                  <o:lock v:ext="edit" aspectratio="t"/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  <w:embedRegular r:id="rId1" w:fontKey="{4F1410ED-3206-460F-939F-1233E0ED7943}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  <w:embedRegular r:id="rId2" w:fontKey="{BD10CD9C-2053-497A-868F-D7943E871E7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3788B22-6B6C-4E71-8EB0-5B488F49C9F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E9A0F715-8DA3-48AD-B081-079ACA415C0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D9FE5832-1CA0-40ED-9385-9437FB23496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24E54BF6-728F-4A52-A29F-99BCBD60098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8C81C7DD-39EC-4E6B-BD63-EDDD6AF37752}"/>
  </w:font>
  <w:font w:name="江西拙楷">
    <w:panose1 w:val="02010600040101010101"/>
    <w:charset w:val="86"/>
    <w:family w:val="auto"/>
    <w:pitch w:val="default"/>
    <w:sig w:usb0="00000001" w:usb1="18010C10" w:usb2="00000012" w:usb3="00000000" w:csb0="00140001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三极题黑简体">
    <w:panose1 w:val="00000000000000000000"/>
    <w:charset w:val="86"/>
    <w:family w:val="auto"/>
    <w:pitch w:val="default"/>
    <w:sig w:usb0="800002BF" w:usb1="28C77CFA" w:usb2="00000016" w:usb3="00000000" w:csb0="00040000" w:csb1="00000000"/>
  </w:font>
  <w:font w:name="仓耳与墨 W03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仓耳与墨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仓耳渔阳体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喵喵奶糖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喵喵喵">
    <w:panose1 w:val="02010600010101010101"/>
    <w:charset w:val="86"/>
    <w:family w:val="auto"/>
    <w:pitch w:val="default"/>
    <w:sig w:usb0="A00002BF" w:usb1="18CF6CFB" w:usb2="00000012" w:usb3="00000000" w:csb0="00040001" w:csb1="00000000"/>
  </w:font>
  <w:font w:name="方正我想做你男朋友">
    <w:panose1 w:val="02010600010101010101"/>
    <w:charset w:val="86"/>
    <w:family w:val="auto"/>
    <w:pitch w:val="default"/>
    <w:sig w:usb0="800002BF" w:usb1="18CF6CFB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粗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星河宇宙人间理想">
    <w:panose1 w:val="02010600040101010101"/>
    <w:charset w:val="86"/>
    <w:family w:val="auto"/>
    <w:pitch w:val="default"/>
    <w:sig w:usb0="00000283" w:usb1="180F0C10" w:usb2="00000012" w:usb3="00000000" w:csb0="00060001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夏日体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喵小姐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字研卡通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字研欢乐宋简">
    <w:panose1 w:val="00020600040101010101"/>
    <w:charset w:val="86"/>
    <w:family w:val="auto"/>
    <w:pitch w:val="default"/>
    <w:sig w:usb0="A00000BF" w:usb1="1AC97CFA" w:usb2="00000016" w:usb3="00000000" w:csb0="0004009F" w:csb1="00000000"/>
  </w:font>
  <w:font w:name="汉仪尚巍手书W">
    <w:panose1 w:val="00020600040101010101"/>
    <w:charset w:val="86"/>
    <w:family w:val="auto"/>
    <w:pitch w:val="default"/>
    <w:sig w:usb0="8000001F" w:usb1="1A0F781A" w:usb2="00000016" w:usb3="00000000" w:csb0="00040000" w:csb1="00000000"/>
    <w:embedRegular r:id="rId8" w:fontKey="{1EAFE90B-9B04-4FF5-99DF-F5ACA410E3C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  <w:embedRegular r:id="rId9" w:fontKey="{E8B9286E-5945-4DE9-95E2-1258E220DBF3}"/>
  </w:font>
  <w:font w:name="汉仪程行简">
    <w:altName w:val="汉仪程行简"/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汉仪中楷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0" w:fontKey="{EA55FD52-4EC9-4A22-99D6-4BF43435FB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IsImhkaWQiOiJmYjJiYTkyZmUxMDgxNDRmYjA1YjhkYzk5MmUzNWY2NSIsInVzZXJDb3VudCI6Mn0="/>
  </w:docVars>
  <w:rsids>
    <w:rsidRoot w:val="1AAC431B"/>
    <w:rsid w:val="10F81624"/>
    <w:rsid w:val="12011292"/>
    <w:rsid w:val="1AAC431B"/>
    <w:rsid w:val="1C8B0C67"/>
    <w:rsid w:val="28322DF4"/>
    <w:rsid w:val="29F3375E"/>
    <w:rsid w:val="32575297"/>
    <w:rsid w:val="3A173D27"/>
    <w:rsid w:val="409C3711"/>
    <w:rsid w:val="43E048FB"/>
    <w:rsid w:val="46F87B08"/>
    <w:rsid w:val="48B47F69"/>
    <w:rsid w:val="4F5A19D3"/>
    <w:rsid w:val="557945C9"/>
    <w:rsid w:val="63BA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4da59ccb054978200369633a41c39860\&#20225;&#19994;&#21592;&#24037;&#29983;&#26085;&#27966;&#23545;&#29983;&#26085;&#20250;&#20225;&#19994;&#25991;&#21270;&#21592;&#24037;&#20851;&#2457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企业员工生日派对生日会企业文化员工关怀.docx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2024-03-12T18:17:00Z</dcterms:created>
  <dc:creator>徐云峰</dc:creator>
  <cp:lastModifiedBy>徐云峰</cp:lastModifiedBy>
  <dcterms:modified xsi:type="dcterms:W3CDTF">2024-03-12T18:33:23Z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EEFE36C6C9E840C9A45F110F3410AABA_11</vt:lpwstr>
  </property>
  <property fmtid="{D5CDD505-2E9C-101B-9397-08002B2CF9AE}" pid="4" name="KSOTemplateUUID">
    <vt:lpwstr>v1.0_mb_VH9o4DHU6azbw1XQuqyqLA==</vt:lpwstr>
  </property>
</Properties>
</file>