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2416175</wp:posOffset>
                </wp:positionH>
                <wp:positionV relativeFrom="paragraph">
                  <wp:posOffset>7208520</wp:posOffset>
                </wp:positionV>
                <wp:extent cx="2966085" cy="4762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3000" y="7235825"/>
                          <a:ext cx="296608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 w:eastAsiaTheme="minorEastAsia"/>
                                <w:color w:val="A48C66"/>
                                <w:spacing w:val="74"/>
                                <w:sz w:val="40"/>
                                <w:szCs w:val="48"/>
                              </w:rPr>
                              <w:t>Happy Birthday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25pt;margin-top:567.6pt;height:37.5pt;width:233.55pt;z-index:251663360;mso-width-relative:page;mso-height-relative:page;" filled="f" stroked="f" coordsize="21600,21600" o:gfxdata="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TGCbDdAAAADQEAAA8AAAAA&#10;AAAAAQAgAAAAIgAAAGRycy9kb3ducmV2LnhtbFBLAQIUABQAAAAIAIdO4kDK+p6cSAIAAHI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 w:eastAsiaTheme="minorEastAsia"/>
                          <w:color w:val="A48C66"/>
                          <w:spacing w:val="74"/>
                          <w:sz w:val="40"/>
                          <w:szCs w:val="48"/>
                        </w:rPr>
                        <w:t>Happy Birthday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4310380</wp:posOffset>
                </wp:positionV>
                <wp:extent cx="5523230" cy="22993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99945" y="4432935"/>
                          <a:ext cx="5523230" cy="2299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800" w:lineRule="exact"/>
                              <w:jc w:val="center"/>
                              <w:textAlignment w:val="auto"/>
                              <w:rPr>
                                <w:rFonts w:hint="eastAsia" w:ascii="思源黑体 CN Bold" w:hAnsi="思源黑体 CN Bold" w:eastAsia="思源黑体 CN Bold" w:cs="思源黑体 CN Bold"/>
                                <w:color w:val="A48C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思源黑体 CN Bold" w:hAnsi="思源黑体 CN Bold" w:eastAsia="思源黑体 CN Bold" w:cs="思源黑体 CN Bold"/>
                                <w:color w:val="A48C66"/>
                                <w:sz w:val="44"/>
                                <w:szCs w:val="44"/>
                              </w:rPr>
                              <w:t>亲爱的</w:t>
                            </w:r>
                            <w:r>
                              <w:rPr>
                                <w:rFonts w:hint="eastAsia" w:ascii="思源黑体 CN Bold" w:hAnsi="思源黑体 CN Bold" w:eastAsia="思源黑体 CN Bold" w:cs="思源黑体 CN Bold"/>
                                <w:color w:val="A48C66"/>
                                <w:sz w:val="44"/>
                                <w:szCs w:val="44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思源黑体 CN Bold" w:hAnsi="思源黑体 CN Bold" w:eastAsia="思源黑体 CN Bold" w:cs="思源黑体 CN Bold"/>
                                <w:color w:val="A48C66"/>
                                <w:sz w:val="44"/>
                                <w:szCs w:val="44"/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800" w:lineRule="exact"/>
                              <w:jc w:val="center"/>
                              <w:textAlignment w:val="auto"/>
                              <w:rPr>
                                <w:rFonts w:hint="eastAsia" w:ascii="思源黑体 CN Bold" w:hAnsi="思源黑体 CN Bold" w:eastAsia="思源黑体 CN Bold" w:cs="思源黑体 CN Bold"/>
                                <w:color w:val="A48C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思源黑体 CN Bold" w:hAnsi="思源黑体 CN Bold" w:eastAsia="思源黑体 CN Bold" w:cs="思源黑体 CN Bold"/>
                                <w:color w:val="A48C66"/>
                                <w:sz w:val="44"/>
                                <w:szCs w:val="44"/>
                              </w:rPr>
                              <w:t>今天是你的生日，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800" w:lineRule="exact"/>
                              <w:jc w:val="center"/>
                              <w:textAlignment w:val="auto"/>
                              <w:rPr>
                                <w:rFonts w:hint="eastAsia" w:ascii="思源黑体 CN Bold" w:hAnsi="思源黑体 CN Bold" w:eastAsia="思源黑体 CN Bold" w:cs="思源黑体 CN Bold"/>
                                <w:color w:val="A48C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思源黑体 CN Bold" w:hAnsi="思源黑体 CN Bold" w:eastAsia="思源黑体 CN Bold" w:cs="思源黑体 CN Bold"/>
                                <w:color w:val="A48C66"/>
                                <w:sz w:val="44"/>
                                <w:szCs w:val="44"/>
                              </w:rPr>
                              <w:t>祝你生日快乐，幸福美满！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800" w:lineRule="exact"/>
                              <w:jc w:val="center"/>
                              <w:textAlignment w:val="auto"/>
                              <w:rPr>
                                <w:rFonts w:hint="eastAsia" w:ascii="思源黑体 CN Bold" w:hAnsi="思源黑体 CN Bold" w:eastAsia="思源黑体 CN Bold" w:cs="思源黑体 CN Bold"/>
                                <w:color w:val="A48C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思源黑体 CN Bold" w:hAnsi="思源黑体 CN Bold" w:eastAsia="思源黑体 CN Bold" w:cs="思源黑体 CN Bold"/>
                                <w:color w:val="A48C66"/>
                                <w:sz w:val="44"/>
                                <w:szCs w:val="44"/>
                              </w:rPr>
                              <w:t>感谢你为公司所付出的努力！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55pt;margin-top:339.4pt;height:181.05pt;width:434.9pt;z-index:251661312;mso-width-relative:page;mso-height-relative:page;" filled="f" stroked="f" coordsize="21600,21600" o:gfxdata="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wLK7INsAAAANAQAADwAAAAAA&#10;AAABACAAAAAiAAAAZHJzL2Rvd25yZXYueG1sUEsBAhQAFAAAAAgAh07iQOonlLFJAgAAcw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800" w:lineRule="exact"/>
                        <w:jc w:val="center"/>
                        <w:textAlignment w:val="auto"/>
                        <w:rPr>
                          <w:rFonts w:hint="eastAsia" w:ascii="思源黑体 CN Bold" w:hAnsi="思源黑体 CN Bold" w:eastAsia="思源黑体 CN Bold" w:cs="思源黑体 CN Bold"/>
                          <w:color w:val="A48C66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思源黑体 CN Bold" w:hAnsi="思源黑体 CN Bold" w:eastAsia="思源黑体 CN Bold" w:cs="思源黑体 CN Bold"/>
                          <w:color w:val="A48C66"/>
                          <w:sz w:val="44"/>
                          <w:szCs w:val="44"/>
                        </w:rPr>
                        <w:t>亲爱的</w:t>
                      </w:r>
                      <w:r>
                        <w:rPr>
                          <w:rFonts w:hint="eastAsia" w:ascii="思源黑体 CN Bold" w:hAnsi="思源黑体 CN Bold" w:eastAsia="思源黑体 CN Bold" w:cs="思源黑体 CN Bold"/>
                          <w:color w:val="A48C66"/>
                          <w:sz w:val="44"/>
                          <w:szCs w:val="44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思源黑体 CN Bold" w:hAnsi="思源黑体 CN Bold" w:eastAsia="思源黑体 CN Bold" w:cs="思源黑体 CN Bold"/>
                          <w:color w:val="A48C66"/>
                          <w:sz w:val="44"/>
                          <w:szCs w:val="44"/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800" w:lineRule="exact"/>
                        <w:jc w:val="center"/>
                        <w:textAlignment w:val="auto"/>
                        <w:rPr>
                          <w:rFonts w:hint="eastAsia" w:ascii="思源黑体 CN Bold" w:hAnsi="思源黑体 CN Bold" w:eastAsia="思源黑体 CN Bold" w:cs="思源黑体 CN Bold"/>
                          <w:color w:val="A48C66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思源黑体 CN Bold" w:hAnsi="思源黑体 CN Bold" w:eastAsia="思源黑体 CN Bold" w:cs="思源黑体 CN Bold"/>
                          <w:color w:val="A48C66"/>
                          <w:sz w:val="44"/>
                          <w:szCs w:val="44"/>
                        </w:rPr>
                        <w:t>今天是你的生日，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800" w:lineRule="exact"/>
                        <w:jc w:val="center"/>
                        <w:textAlignment w:val="auto"/>
                        <w:rPr>
                          <w:rFonts w:hint="eastAsia" w:ascii="思源黑体 CN Bold" w:hAnsi="思源黑体 CN Bold" w:eastAsia="思源黑体 CN Bold" w:cs="思源黑体 CN Bold"/>
                          <w:color w:val="A48C66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思源黑体 CN Bold" w:hAnsi="思源黑体 CN Bold" w:eastAsia="思源黑体 CN Bold" w:cs="思源黑体 CN Bold"/>
                          <w:color w:val="A48C66"/>
                          <w:sz w:val="44"/>
                          <w:szCs w:val="44"/>
                        </w:rPr>
                        <w:t>祝你生日快乐，幸福美满！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800" w:lineRule="exact"/>
                        <w:jc w:val="center"/>
                        <w:textAlignment w:val="auto"/>
                        <w:rPr>
                          <w:rFonts w:hint="eastAsia" w:ascii="思源黑体 CN Bold" w:hAnsi="思源黑体 CN Bold" w:eastAsia="思源黑体 CN Bold" w:cs="思源黑体 CN Bold"/>
                          <w:color w:val="A48C66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思源黑体 CN Bold" w:hAnsi="思源黑体 CN Bold" w:eastAsia="思源黑体 CN Bold" w:cs="思源黑体 CN Bold"/>
                          <w:color w:val="A48C66"/>
                          <w:sz w:val="44"/>
                          <w:szCs w:val="44"/>
                        </w:rPr>
                        <w:t>感谢你为公司所付出的努力！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2421890</wp:posOffset>
                </wp:positionH>
                <wp:positionV relativeFrom="paragraph">
                  <wp:posOffset>6691630</wp:posOffset>
                </wp:positionV>
                <wp:extent cx="2954020" cy="73406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5920" y="6800215"/>
                          <a:ext cx="2954020" cy="734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青云简" w:hAnsi="汉仪青云简" w:eastAsia="汉仪青云简" w:cs="汉仪青云简"/>
                                <w:color w:val="A48C66"/>
                                <w:spacing w:val="-57"/>
                                <w:sz w:val="52"/>
                                <w:szCs w:val="52"/>
                                <w:lang w:val="en-US" w:eastAsia="zh-CN"/>
                                <w14:shadow w14:blurRad="38100" w14:dist="38100" w14:dir="16200000">
                                  <w14:schemeClr w14:val="bg1">
                                    <w14:alpha w14:val="62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 w:ascii="汉仪青云简" w:hAnsi="汉仪青云简" w:eastAsia="汉仪青云简" w:cs="汉仪青云简"/>
                                <w:color w:val="A48C66"/>
                                <w:spacing w:val="-57"/>
                                <w:sz w:val="52"/>
                                <w:szCs w:val="52"/>
                                <w:lang w:val="en-US" w:eastAsia="zh-CN"/>
                                <w14:shadow w14:blurRad="38100" w14:dist="38100" w14:dir="16200000">
                                  <w14:schemeClr w14:val="bg1">
                                    <w14:alpha w14:val="62000"/>
                                  </w14:schemeClr>
                                </w14:shadow>
                              </w:rPr>
                              <w:t>xxx公司 诚致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7pt;margin-top:526.9pt;height:57.8pt;width:232.6pt;z-index:251662336;mso-width-relative:page;mso-height-relative:page;" filled="f" stroked="f" coordsize="21600,21600" o:gfxdata="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meJXvd0AAAANAQAADwAAAAAA&#10;AAABACAAAAAiAAAAZHJzL2Rvd25yZXYueG1sUEsBAhQAFAAAAAgAh07iQL3TOEhHAgAAcg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青云简" w:hAnsi="汉仪青云简" w:eastAsia="汉仪青云简" w:cs="汉仪青云简"/>
                          <w:color w:val="A48C66"/>
                          <w:spacing w:val="-57"/>
                          <w:sz w:val="52"/>
                          <w:szCs w:val="52"/>
                          <w:lang w:val="en-US" w:eastAsia="zh-CN"/>
                          <w14:shadow w14:blurRad="38100" w14:dist="38100" w14:dir="16200000">
                            <w14:schemeClr w14:val="bg1">
                              <w14:alpha w14:val="62000"/>
                            </w14:schemeClr>
                          </w14:shadow>
                        </w:rPr>
                      </w:pPr>
                      <w:r>
                        <w:rPr>
                          <w:rFonts w:hint="eastAsia" w:ascii="汉仪青云简" w:hAnsi="汉仪青云简" w:eastAsia="汉仪青云简" w:cs="汉仪青云简"/>
                          <w:color w:val="A48C66"/>
                          <w:spacing w:val="-57"/>
                          <w:sz w:val="52"/>
                          <w:szCs w:val="52"/>
                          <w:lang w:val="en-US" w:eastAsia="zh-CN"/>
                          <w14:shadow w14:blurRad="38100" w14:dist="38100" w14:dir="16200000">
                            <w14:schemeClr w14:val="bg1">
                              <w14:alpha w14:val="62000"/>
                            </w14:schemeClr>
                          </w14:shadow>
                        </w:rPr>
                        <w:t>xxx公司 诚致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2622550</wp:posOffset>
                </wp:positionV>
                <wp:extent cx="5198110" cy="164592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86890" y="4201795"/>
                          <a:ext cx="5198110" cy="164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青云简" w:hAnsi="汉仪青云简" w:eastAsia="汉仪青云简" w:cs="汉仪青云简"/>
                                <w:color w:val="A48C66"/>
                                <w:spacing w:val="-79"/>
                                <w:sz w:val="200"/>
                                <w:szCs w:val="200"/>
                                <w:lang w:val="en-US" w:eastAsia="zh-CN"/>
                                <w14:shadow w14:blurRad="38100" w14:dist="38100" w14:dir="16200000">
                                  <w14:schemeClr w14:val="bg1">
                                    <w14:alpha w14:val="62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 w:ascii="汉仪青云简" w:hAnsi="汉仪青云简" w:eastAsia="汉仪青云简" w:cs="汉仪青云简"/>
                                <w:color w:val="A48C66"/>
                                <w:spacing w:val="-79"/>
                                <w:sz w:val="200"/>
                                <w:szCs w:val="200"/>
                                <w:lang w:val="en-US" w:eastAsia="zh-CN"/>
                                <w14:shadow w14:blurRad="38100" w14:dist="38100" w14:dir="16200000">
                                  <w14:schemeClr w14:val="bg1">
                                    <w14:alpha w14:val="62000"/>
                                  </w14:schemeClr>
                                </w14:shadow>
                              </w:rPr>
                              <w:t>生日快乐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35pt;margin-top:206.5pt;height:129.6pt;width:409.3pt;z-index:251660288;mso-width-relative:page;mso-height-relative:page;" filled="f" stroked="f" coordsize="21600,21600" o:gfxdata="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RU9uL3QAAAAwBAAAPAAAA&#10;AAAAAAEAIAAAACIAAABkcnMvZG93bnJldi54bWxQSwECFAAUAAAACACHTuJAK/nMAEkCAABz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青云简" w:hAnsi="汉仪青云简" w:eastAsia="汉仪青云简" w:cs="汉仪青云简"/>
                          <w:color w:val="A48C66"/>
                          <w:spacing w:val="-79"/>
                          <w:sz w:val="200"/>
                          <w:szCs w:val="200"/>
                          <w:lang w:val="en-US" w:eastAsia="zh-CN"/>
                          <w14:shadow w14:blurRad="38100" w14:dist="38100" w14:dir="16200000">
                            <w14:schemeClr w14:val="bg1">
                              <w14:alpha w14:val="62000"/>
                            </w14:schemeClr>
                          </w14:shadow>
                        </w:rPr>
                      </w:pPr>
                      <w:r>
                        <w:rPr>
                          <w:rFonts w:hint="eastAsia" w:ascii="汉仪青云简" w:hAnsi="汉仪青云简" w:eastAsia="汉仪青云简" w:cs="汉仪青云简"/>
                          <w:color w:val="A48C66"/>
                          <w:spacing w:val="-79"/>
                          <w:sz w:val="200"/>
                          <w:szCs w:val="200"/>
                          <w:lang w:val="en-US" w:eastAsia="zh-CN"/>
                          <w14:shadow w14:blurRad="38100" w14:dist="38100" w14:dir="16200000">
                            <w14:schemeClr w14:val="bg1">
                              <w14:alpha w14:val="62000"/>
                            </w14:schemeClr>
                          </w14:shadow>
                        </w:rPr>
                        <w:t>生日快乐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-29210</wp:posOffset>
            </wp:positionH>
            <wp:positionV relativeFrom="page">
              <wp:posOffset>-403225</wp:posOffset>
            </wp:positionV>
            <wp:extent cx="7635240" cy="11607800"/>
            <wp:effectExtent l="0" t="0" r="3810" b="12700"/>
            <wp:wrapNone/>
            <wp:docPr id="1" name="图片 1" descr="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1160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5D7EF908-6E2D-43C1-8BB0-D713DD75FF34}"/>
  </w:font>
  <w:font w:name="思源黑体 CN Bold">
    <w:altName w:val="黑体"/>
    <w:panose1 w:val="020B0800000000000000"/>
    <w:charset w:val="86"/>
    <w:family w:val="auto"/>
    <w:pitch w:val="default"/>
    <w:sig w:usb0="00000000" w:usb1="00000000" w:usb2="00000016" w:usb3="00000000" w:csb0="60060107" w:csb1="00000000"/>
  </w:font>
  <w:font w:name="汉仪青云简">
    <w:panose1 w:val="00020600040101010101"/>
    <w:charset w:val="86"/>
    <w:family w:val="auto"/>
    <w:pitch w:val="default"/>
    <w:sig w:usb0="8000001F" w:usb1="1A0F781A" w:usb2="00000016" w:usb3="00000000" w:csb0="0004009F" w:csb1="DFD70000"/>
    <w:embedRegular r:id="rId2" w:fontKey="{DDD1DCA8-5598-4632-BF4D-E71451468B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iwiaGRpZCI6ImZiMmJhOTJmZTEwODE0NGZiMDViOGRjOTkyZTM1ZjY1IiwidXNlckNvdW50IjoyfQ=="/>
  </w:docVars>
  <w:rsids>
    <w:rsidRoot w:val="41004D06"/>
    <w:rsid w:val="2B177A9D"/>
    <w:rsid w:val="41004D06"/>
    <w:rsid w:val="5D6E2522"/>
    <w:rsid w:val="6E6B3AC3"/>
    <w:rsid w:val="7ADD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office6\templates\download\22287cf7-8d61-4a85-8ae6-46c887cb8a28\&#20844;&#21496;&#21592;&#24037;&#29983;&#26085;&#20250;&#31069;&#31119;&#36154;&#2134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公司员工生日会祝福贺卡.docx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2024-03-12T15:55:00Z</dcterms:created>
  <dc:creator>徐云峰</dc:creator>
  <cp:lastModifiedBy>徐云峰</cp:lastModifiedBy>
  <dcterms:modified xsi:type="dcterms:W3CDTF">2024-03-12T18:46:04Z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KSOSaveFontToCloudKey">
    <vt:lpwstr>381386159_cloud</vt:lpwstr>
  </property>
  <property fmtid="{D5CDD505-2E9C-101B-9397-08002B2CF9AE}" pid="4" name="KSOTemplateUUID">
    <vt:lpwstr>v1.0_mb_+ro+EKRUJpaKMcge0UCq1g==</vt:lpwstr>
  </property>
  <property fmtid="{D5CDD505-2E9C-101B-9397-08002B2CF9AE}" pid="5" name="ICV">
    <vt:lpwstr>2FF76E38269F4068BAE659DC049C0CF7_11</vt:lpwstr>
  </property>
</Properties>
</file>